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39"/>
        <w:gridCol w:w="709"/>
        <w:gridCol w:w="764"/>
        <w:gridCol w:w="765"/>
        <w:gridCol w:w="2977"/>
        <w:gridCol w:w="2977"/>
        <w:gridCol w:w="2977"/>
      </w:tblGrid>
      <w:tr w:rsidR="00424DC1" w:rsidRPr="00744EC7" w14:paraId="23E87E5D" w14:textId="77777777" w:rsidTr="000851C4">
        <w:trPr>
          <w:cantSplit/>
          <w:trHeight w:val="336"/>
        </w:trPr>
        <w:tc>
          <w:tcPr>
            <w:tcW w:w="73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911365" w14:textId="6E862593" w:rsidR="00424DC1" w:rsidRPr="00744EC7" w:rsidRDefault="00424DC1" w:rsidP="00424DC1">
            <w:pPr>
              <w:ind w:left="74" w:right="74"/>
              <w:jc w:val="right"/>
              <w:rPr>
                <w:rFonts w:ascii="Maven Johanniter" w:hAnsi="Maven Johanniter"/>
                <w:b/>
              </w:rPr>
            </w:pPr>
            <w:bookmarkStart w:id="0" w:name="_Hlk155528878"/>
          </w:p>
        </w:tc>
        <w:tc>
          <w:tcPr>
            <w:tcW w:w="2238" w:type="dxa"/>
            <w:gridSpan w:val="3"/>
            <w:vMerge w:val="restart"/>
            <w:shd w:val="clear" w:color="auto" w:fill="auto"/>
          </w:tcPr>
          <w:p w14:paraId="4F9AE86E" w14:textId="277C058B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  <w:r>
              <w:rPr>
                <w:rFonts w:ascii="Maven Johanniter" w:hAnsi="Maven Johanniter"/>
              </w:rPr>
              <w:br/>
            </w:r>
            <w:r w:rsidRPr="002A10EE">
              <w:rPr>
                <w:rFonts w:ascii="Maven Johanniter" w:hAnsi="Maven Johanniter"/>
                <w:sz w:val="20"/>
                <w:szCs w:val="20"/>
              </w:rPr>
              <w:fldChar w:fldCharType="begin"/>
            </w:r>
            <w:r w:rsidRPr="002A10EE">
              <w:rPr>
                <w:rFonts w:ascii="Maven Johanniter" w:hAnsi="Maven Johanniter"/>
                <w:sz w:val="20"/>
                <w:szCs w:val="20"/>
              </w:rPr>
              <w:instrText xml:space="preserve"> MERGEFIELD Vorname </w:instrText>
            </w:r>
            <w:r w:rsidRPr="002A10EE">
              <w:rPr>
                <w:rFonts w:ascii="Maven Johanniter" w:hAnsi="Maven Johanniter"/>
                <w:sz w:val="20"/>
                <w:szCs w:val="20"/>
              </w:rPr>
              <w:fldChar w:fldCharType="separate"/>
            </w:r>
            <w:r w:rsidR="00E647A5">
              <w:rPr>
                <w:rFonts w:ascii="Maven Johanniter" w:hAnsi="Maven Johanniter"/>
                <w:noProof/>
                <w:sz w:val="20"/>
                <w:szCs w:val="20"/>
              </w:rPr>
              <w:t>«Vorname»</w:t>
            </w:r>
            <w:r w:rsidRPr="002A10EE">
              <w:rPr>
                <w:rFonts w:ascii="Maven Johanniter" w:hAnsi="Maven Johanniter"/>
                <w:sz w:val="20"/>
                <w:szCs w:val="20"/>
              </w:rPr>
              <w:fldChar w:fldCharType="end"/>
            </w:r>
          </w:p>
        </w:tc>
        <w:tc>
          <w:tcPr>
            <w:tcW w:w="2977" w:type="dxa"/>
            <w:vMerge w:val="restart"/>
            <w:vAlign w:val="center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21AA1D7F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EF9290B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7A86150" w14:textId="71636567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3F993111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63A460A" w14:textId="0D7BD4A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549DAA40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AFDBDB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2FC2E84" w14:textId="0027206E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F9179E2" w14:textId="4E0EE358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45A711B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3644E42" w14:textId="5268919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0A1AEA9C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191F2B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355FE91C" w14:textId="0D8A305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3B7E9729" w14:textId="6FBC8059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0279DE62" w14:textId="16A29F55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18550AF4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5CDF4084" w14:textId="2E640AA5" w:rsidR="00424DC1" w:rsidRPr="00744EC7" w:rsidRDefault="00424DC1" w:rsidP="00424DC1">
            <w:pPr>
              <w:ind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  <w:vMerge w:val="restart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6AD54E81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3D0D6BB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DCA741D" w14:textId="5727CBB9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6EA8E60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431A021" w14:textId="7EE88649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4ED8CFCE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BD75EA4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08E8738" w14:textId="5C006DDD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56E64AFB" w14:textId="6ACC9A5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7E3C27EC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056A326" w14:textId="36E820CF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46BDE662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3A7CC471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64D47F45" w14:textId="2DCB1B14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472361B1" w14:textId="1A33EB29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3367A529" w14:textId="5EE69EE6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2A37D1EA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7BA0E1A" w14:textId="3F55006F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  <w:vMerge w:val="restart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40E4D652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F88F2FF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23DF1993" w14:textId="5BFEC62A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5B23046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5FEF14A" w14:textId="248589CA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407B7422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FEFB281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96DE61F" w14:textId="1F389BF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8221E43" w14:textId="0F99D756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35871E80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99FC13F" w14:textId="7FE9EBF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00C58B8C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0C4452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1BA9E786" w14:textId="2CD78E1A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6023C882" w14:textId="74F46F36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57D01258" w14:textId="59E5CB9B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645CA21E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086085BD" w14:textId="6E4A8C4F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  <w:tr w:rsidR="00424DC1" w:rsidRPr="00744EC7" w14:paraId="6F0066D7" w14:textId="77777777" w:rsidTr="000851C4">
        <w:trPr>
          <w:cantSplit/>
          <w:trHeight w:hRule="exact" w:val="336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CCD23C" w14:textId="66077D40" w:rsidR="00424DC1" w:rsidRPr="001F6043" w:rsidRDefault="00424DC1" w:rsidP="00424DC1">
            <w:pPr>
              <w:ind w:left="74" w:right="74"/>
              <w:jc w:val="center"/>
              <w:rPr>
                <w:rFonts w:ascii="Maven Johanniter" w:hAnsi="Maven Johanniter"/>
              </w:rPr>
            </w:pPr>
            <w:r w:rsidRPr="001F6043">
              <w:rPr>
                <w:rFonts w:ascii="Maven Johanniter" w:hAnsi="Maven Johanniter"/>
              </w:rPr>
              <w:fldChar w:fldCharType="begin"/>
            </w:r>
            <w:r w:rsidRPr="001F6043">
              <w:rPr>
                <w:rFonts w:ascii="Maven Johanniter" w:hAnsi="Maven Johanniter"/>
              </w:rPr>
              <w:instrText xml:space="preserve"> MERGEFIELD Taktik </w:instrText>
            </w:r>
            <w:r w:rsidRPr="001F6043">
              <w:rPr>
                <w:rFonts w:ascii="Maven Johanniter" w:hAnsi="Maven Johanniter"/>
              </w:rPr>
              <w:fldChar w:fldCharType="separate"/>
            </w:r>
            <w:r w:rsidR="00E647A5">
              <w:rPr>
                <w:rFonts w:ascii="Maven Johanniter" w:hAnsi="Maven Johanniter"/>
                <w:noProof/>
              </w:rPr>
              <w:t>«Taktik»</w:t>
            </w:r>
            <w:r w:rsidRPr="001F6043">
              <w:rPr>
                <w:rFonts w:ascii="Maven Johanniter" w:hAnsi="Maven Johanniter"/>
              </w:rPr>
              <w:fldChar w:fldCharType="end"/>
            </w:r>
          </w:p>
        </w:tc>
        <w:tc>
          <w:tcPr>
            <w:tcW w:w="2238" w:type="dxa"/>
            <w:gridSpan w:val="3"/>
            <w:vMerge/>
            <w:shd w:val="clear" w:color="auto" w:fill="auto"/>
          </w:tcPr>
          <w:p w14:paraId="52697F7E" w14:textId="417118AF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  <w:vAlign w:val="center"/>
          </w:tcPr>
          <w:p w14:paraId="344CEE33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</w:tcPr>
          <w:p w14:paraId="065AE3D0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</w:tcPr>
          <w:p w14:paraId="67E24866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</w:tr>
      <w:tr w:rsidR="00424DC1" w:rsidRPr="00744EC7" w14:paraId="52D9AD34" w14:textId="77777777" w:rsidTr="000851C4">
        <w:trPr>
          <w:cantSplit/>
          <w:trHeight w:hRule="exact" w:val="336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AFD9A3" w14:textId="386E968B" w:rsidR="00424DC1" w:rsidRPr="001F6043" w:rsidRDefault="00424DC1" w:rsidP="00424DC1">
            <w:pPr>
              <w:ind w:left="74" w:right="74"/>
              <w:jc w:val="center"/>
              <w:rPr>
                <w:rFonts w:ascii="Maven Johanniter" w:hAnsi="Maven Johanniter"/>
              </w:rPr>
            </w:pPr>
            <w:r w:rsidRPr="001F6043">
              <w:rPr>
                <w:rFonts w:ascii="Maven Johanniter" w:hAnsi="Maven Johanniter"/>
              </w:rPr>
              <w:fldChar w:fldCharType="begin"/>
            </w:r>
            <w:r w:rsidRPr="001F6043">
              <w:rPr>
                <w:rFonts w:ascii="Maven Johanniter" w:hAnsi="Maven Johanniter"/>
              </w:rPr>
              <w:instrText xml:space="preserve"> MERGEFIELD Medizin </w:instrText>
            </w:r>
            <w:r w:rsidR="0038541F">
              <w:rPr>
                <w:rFonts w:ascii="Maven Johanniter" w:hAnsi="Maven Johanniter"/>
              </w:rPr>
              <w:fldChar w:fldCharType="separate"/>
            </w:r>
            <w:r w:rsidR="00E647A5">
              <w:rPr>
                <w:rFonts w:ascii="Maven Johanniter" w:hAnsi="Maven Johanniter"/>
                <w:noProof/>
              </w:rPr>
              <w:t>«Medizin»</w:t>
            </w:r>
            <w:r w:rsidRPr="001F6043">
              <w:rPr>
                <w:rFonts w:ascii="Maven Johanniter" w:hAnsi="Maven Johanniter"/>
              </w:rPr>
              <w:fldChar w:fldCharType="end"/>
            </w:r>
          </w:p>
        </w:tc>
        <w:tc>
          <w:tcPr>
            <w:tcW w:w="2238" w:type="dxa"/>
            <w:gridSpan w:val="3"/>
            <w:vMerge w:val="restart"/>
            <w:shd w:val="clear" w:color="auto" w:fill="auto"/>
          </w:tcPr>
          <w:p w14:paraId="7D76349F" w14:textId="095AB31F" w:rsidR="00424DC1" w:rsidRDefault="00E647A5" w:rsidP="00424DC1">
            <w:pPr>
              <w:ind w:left="74" w:right="74"/>
              <w:rPr>
                <w:rFonts w:ascii="Maven Johanniter" w:hAnsi="Maven Johanniter"/>
              </w:rPr>
            </w:pPr>
            <w:r>
              <w:rPr>
                <w:rFonts w:ascii="Maven Johanniter" w:hAnsi="Maven Johanniter"/>
                <w:b/>
                <w:sz w:val="28"/>
                <w:szCs w:val="28"/>
              </w:rPr>
              <w:fldChar w:fldCharType="begin"/>
            </w:r>
            <w:r>
              <w:rPr>
                <w:rFonts w:ascii="Maven Johanniter" w:hAnsi="Maven Johanniter"/>
                <w:b/>
                <w:sz w:val="28"/>
                <w:szCs w:val="28"/>
              </w:rPr>
              <w:instrText xml:space="preserve"> MERGEFIELD Nachname </w:instrText>
            </w:r>
            <w:r>
              <w:rPr>
                <w:rFonts w:ascii="Maven Johanniter" w:hAnsi="Maven Johanniter"/>
                <w:b/>
                <w:sz w:val="28"/>
                <w:szCs w:val="28"/>
              </w:rPr>
              <w:fldChar w:fldCharType="separate"/>
            </w:r>
            <w:r>
              <w:rPr>
                <w:rFonts w:ascii="Maven Johanniter" w:hAnsi="Maven Johanniter"/>
                <w:b/>
                <w:noProof/>
                <w:sz w:val="28"/>
                <w:szCs w:val="28"/>
              </w:rPr>
              <w:t>«Nachname»</w:t>
            </w:r>
            <w:r>
              <w:rPr>
                <w:rFonts w:ascii="Maven Johanniter" w:hAnsi="Maven Johanniter"/>
                <w:b/>
                <w:sz w:val="28"/>
                <w:szCs w:val="28"/>
              </w:rPr>
              <w:fldChar w:fldCharType="end"/>
            </w:r>
            <w:r w:rsidR="00424DC1" w:rsidRPr="00744EC7">
              <w:rPr>
                <w:rFonts w:ascii="Maven Johanniter" w:hAnsi="Maven Johanniter"/>
                <w:b/>
                <w:sz w:val="28"/>
                <w:szCs w:val="28"/>
              </w:rPr>
              <w:fldChar w:fldCharType="begin"/>
            </w:r>
            <w:r w:rsidR="00424DC1" w:rsidRPr="00744EC7">
              <w:rPr>
                <w:rFonts w:ascii="Maven Johanniter" w:hAnsi="Maven Johanniter"/>
                <w:b/>
                <w:sz w:val="28"/>
                <w:szCs w:val="28"/>
              </w:rPr>
              <w:instrText xml:space="preserve"> MERGEFIELD Nachname </w:instrText>
            </w:r>
            <w:r w:rsidR="00424DC1">
              <w:rPr>
                <w:rFonts w:ascii="Maven Johanniter" w:hAnsi="Maven Johanniter"/>
                <w:b/>
                <w:sz w:val="28"/>
                <w:szCs w:val="28"/>
              </w:rPr>
              <w:fldChar w:fldCharType="separate"/>
            </w:r>
            <w:r w:rsidR="00424DC1" w:rsidRPr="00744EC7">
              <w:rPr>
                <w:rFonts w:ascii="Maven Johanniter" w:hAnsi="Maven Johanniter"/>
                <w:b/>
                <w:sz w:val="28"/>
                <w:szCs w:val="28"/>
              </w:rPr>
              <w:fldChar w:fldCharType="end"/>
            </w:r>
          </w:p>
        </w:tc>
        <w:tc>
          <w:tcPr>
            <w:tcW w:w="2977" w:type="dxa"/>
            <w:vMerge/>
            <w:vAlign w:val="center"/>
          </w:tcPr>
          <w:p w14:paraId="3ACDB4F8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</w:tcPr>
          <w:p w14:paraId="00A455A8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</w:tcPr>
          <w:p w14:paraId="3B76AD0D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</w:tr>
      <w:tr w:rsidR="00424DC1" w:rsidRPr="00744EC7" w14:paraId="4D2F5B61" w14:textId="77777777" w:rsidTr="000851C4">
        <w:trPr>
          <w:cantSplit/>
          <w:trHeight w:hRule="exact" w:val="336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2BFD7D" w14:textId="18473683" w:rsidR="00424DC1" w:rsidRPr="001F6043" w:rsidRDefault="00424DC1" w:rsidP="00424DC1">
            <w:pPr>
              <w:ind w:left="74" w:right="74"/>
              <w:jc w:val="center"/>
              <w:rPr>
                <w:rFonts w:ascii="Maven Johanniter" w:hAnsi="Maven Johanniter"/>
              </w:rPr>
            </w:pPr>
            <w:r w:rsidRPr="001F6043">
              <w:rPr>
                <w:rFonts w:ascii="Maven Johanniter" w:hAnsi="Maven Johanniter"/>
              </w:rPr>
              <w:fldChar w:fldCharType="begin"/>
            </w:r>
            <w:r w:rsidRPr="001F6043">
              <w:rPr>
                <w:rFonts w:ascii="Maven Johanniter" w:hAnsi="Maven Johanniter"/>
              </w:rPr>
              <w:instrText xml:space="preserve"> MERGEFIELD Addition </w:instrText>
            </w:r>
            <w:r w:rsidR="00E647A5">
              <w:rPr>
                <w:rFonts w:ascii="Maven Johanniter" w:hAnsi="Maven Johanniter"/>
              </w:rPr>
              <w:fldChar w:fldCharType="separate"/>
            </w:r>
            <w:r w:rsidR="00E647A5">
              <w:rPr>
                <w:rFonts w:ascii="Maven Johanniter" w:hAnsi="Maven Johanniter"/>
                <w:noProof/>
              </w:rPr>
              <w:t>«Addition»</w:t>
            </w:r>
            <w:r w:rsidRPr="001F6043">
              <w:rPr>
                <w:rFonts w:ascii="Maven Johanniter" w:hAnsi="Maven Johanniter"/>
              </w:rPr>
              <w:fldChar w:fldCharType="end"/>
            </w:r>
          </w:p>
        </w:tc>
        <w:tc>
          <w:tcPr>
            <w:tcW w:w="2238" w:type="dxa"/>
            <w:gridSpan w:val="3"/>
            <w:vMerge/>
            <w:shd w:val="clear" w:color="auto" w:fill="FCA311"/>
          </w:tcPr>
          <w:p w14:paraId="03D69543" w14:textId="693EE6E0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  <w:vAlign w:val="center"/>
          </w:tcPr>
          <w:p w14:paraId="5A28D7FF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</w:tcPr>
          <w:p w14:paraId="6BF3355D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</w:tcPr>
          <w:p w14:paraId="6C5327EB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</w:tr>
      <w:tr w:rsidR="00424DC1" w:rsidRPr="00744EC7" w14:paraId="51D2CB51" w14:textId="77777777" w:rsidTr="00710571">
        <w:trPr>
          <w:cantSplit/>
          <w:trHeight w:hRule="exact" w:val="336"/>
        </w:trPr>
        <w:tc>
          <w:tcPr>
            <w:tcW w:w="739" w:type="dxa"/>
            <w:tcBorders>
              <w:top w:val="single" w:sz="4" w:space="0" w:color="auto"/>
            </w:tcBorders>
            <w:vAlign w:val="center"/>
          </w:tcPr>
          <w:p w14:paraId="5D8FAA43" w14:textId="1BEC3DDC" w:rsidR="00424DC1" w:rsidRPr="001F6043" w:rsidRDefault="00424DC1" w:rsidP="00424DC1">
            <w:pPr>
              <w:ind w:left="74" w:right="74"/>
              <w:jc w:val="center"/>
              <w:rPr>
                <w:rFonts w:ascii="Maven Johanniter" w:hAnsi="Maven Johanniter"/>
              </w:rPr>
            </w:pPr>
            <w:r w:rsidRPr="001F6043">
              <w:rPr>
                <w:rFonts w:ascii="Maven Johanniter" w:hAnsi="Maven Johanniter"/>
              </w:rPr>
              <w:fldChar w:fldCharType="begin"/>
            </w:r>
            <w:r w:rsidRPr="001F6043">
              <w:rPr>
                <w:rFonts w:ascii="Maven Johanniter" w:hAnsi="Maven Johanniter"/>
              </w:rPr>
              <w:instrText xml:space="preserve"> MERGEFIELD FS_1 </w:instrText>
            </w:r>
            <w:r w:rsidR="00E647A5">
              <w:rPr>
                <w:rFonts w:ascii="Maven Johanniter" w:hAnsi="Maven Johanniter"/>
              </w:rPr>
              <w:fldChar w:fldCharType="separate"/>
            </w:r>
            <w:r w:rsidR="00E647A5">
              <w:rPr>
                <w:rFonts w:ascii="Maven Johanniter" w:hAnsi="Maven Johanniter"/>
                <w:noProof/>
              </w:rPr>
              <w:t>«FS_1»</w:t>
            </w:r>
            <w:r w:rsidRPr="001F6043">
              <w:rPr>
                <w:rFonts w:ascii="Maven Johanniter" w:hAnsi="Maven Johanniter"/>
              </w:rPr>
              <w:fldChar w:fldCharType="end"/>
            </w:r>
          </w:p>
        </w:tc>
        <w:tc>
          <w:tcPr>
            <w:tcW w:w="709" w:type="dxa"/>
            <w:vAlign w:val="center"/>
          </w:tcPr>
          <w:p w14:paraId="1ED3E8A1" w14:textId="3D461B7A" w:rsidR="00424DC1" w:rsidRDefault="00424DC1" w:rsidP="00424DC1">
            <w:pPr>
              <w:ind w:left="74" w:right="74"/>
              <w:jc w:val="center"/>
              <w:rPr>
                <w:rFonts w:ascii="Maven Johanniter" w:hAnsi="Maven Johanniter"/>
              </w:rPr>
            </w:pPr>
            <w:r>
              <w:rPr>
                <w:rFonts w:ascii="Maven Johanniter" w:hAnsi="Maven Johanniter"/>
              </w:rPr>
              <w:fldChar w:fldCharType="begin"/>
            </w:r>
            <w:r>
              <w:rPr>
                <w:rFonts w:ascii="Maven Johanniter" w:hAnsi="Maven Johanniter"/>
              </w:rPr>
              <w:instrText xml:space="preserve"> MERGEFIELD FS_2 </w:instrText>
            </w:r>
            <w:r w:rsidR="00E647A5">
              <w:rPr>
                <w:rFonts w:ascii="Maven Johanniter" w:hAnsi="Maven Johanniter"/>
              </w:rPr>
              <w:fldChar w:fldCharType="separate"/>
            </w:r>
            <w:r w:rsidR="00E647A5">
              <w:rPr>
                <w:rFonts w:ascii="Maven Johanniter" w:hAnsi="Maven Johanniter"/>
                <w:noProof/>
              </w:rPr>
              <w:t>«FS_2»</w:t>
            </w:r>
            <w:r>
              <w:rPr>
                <w:rFonts w:ascii="Maven Johanniter" w:hAnsi="Maven Johanniter"/>
              </w:rPr>
              <w:fldChar w:fldCharType="end"/>
            </w:r>
          </w:p>
        </w:tc>
        <w:tc>
          <w:tcPr>
            <w:tcW w:w="764" w:type="dxa"/>
            <w:vAlign w:val="center"/>
          </w:tcPr>
          <w:p w14:paraId="08A04B82" w14:textId="51487C96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  <w:r w:rsidRPr="001F6043">
              <w:rPr>
                <w:rFonts w:ascii="Maven Johanniter" w:hAnsi="Maven Johanniter"/>
              </w:rPr>
              <w:fldChar w:fldCharType="begin"/>
            </w:r>
            <w:r w:rsidRPr="001F6043">
              <w:rPr>
                <w:rFonts w:ascii="Maven Johanniter" w:hAnsi="Maven Johanniter"/>
              </w:rPr>
              <w:instrText xml:space="preserve"> MERGEFIELD FS_1 </w:instrText>
            </w:r>
            <w:r w:rsidR="00E647A5">
              <w:rPr>
                <w:rFonts w:ascii="Maven Johanniter" w:hAnsi="Maven Johanniter"/>
              </w:rPr>
              <w:fldChar w:fldCharType="separate"/>
            </w:r>
            <w:r w:rsidR="00E647A5">
              <w:rPr>
                <w:rFonts w:ascii="Maven Johanniter" w:hAnsi="Maven Johanniter"/>
                <w:noProof/>
              </w:rPr>
              <w:t>«FS_1»</w:t>
            </w:r>
            <w:r w:rsidRPr="001F6043">
              <w:rPr>
                <w:rFonts w:ascii="Maven Johanniter" w:hAnsi="Maven Johanniter"/>
              </w:rPr>
              <w:fldChar w:fldCharType="end"/>
            </w:r>
          </w:p>
        </w:tc>
        <w:tc>
          <w:tcPr>
            <w:tcW w:w="765" w:type="dxa"/>
            <w:vAlign w:val="center"/>
          </w:tcPr>
          <w:p w14:paraId="2CD17F91" w14:textId="1410C33A" w:rsidR="00424DC1" w:rsidRDefault="00424DC1" w:rsidP="00424DC1">
            <w:pPr>
              <w:ind w:left="74" w:right="74"/>
              <w:jc w:val="center"/>
              <w:rPr>
                <w:rFonts w:ascii="Maven Johanniter" w:hAnsi="Maven Johanniter"/>
              </w:rPr>
            </w:pPr>
            <w:r>
              <w:rPr>
                <w:rFonts w:ascii="Maven Johanniter" w:hAnsi="Maven Johanniter"/>
              </w:rPr>
              <w:fldChar w:fldCharType="begin"/>
            </w:r>
            <w:r>
              <w:rPr>
                <w:rFonts w:ascii="Maven Johanniter" w:hAnsi="Maven Johanniter"/>
              </w:rPr>
              <w:instrText xml:space="preserve"> MERGEFIELD FS_2 </w:instrText>
            </w:r>
            <w:r w:rsidR="00E647A5">
              <w:rPr>
                <w:rFonts w:ascii="Maven Johanniter" w:hAnsi="Maven Johanniter"/>
              </w:rPr>
              <w:fldChar w:fldCharType="separate"/>
            </w:r>
            <w:r w:rsidR="00E647A5">
              <w:rPr>
                <w:rFonts w:ascii="Maven Johanniter" w:hAnsi="Maven Johanniter"/>
                <w:noProof/>
              </w:rPr>
              <w:t>«FS_2»</w:t>
            </w:r>
            <w:r>
              <w:rPr>
                <w:rFonts w:ascii="Maven Johanniter" w:hAnsi="Maven Johanniter"/>
              </w:rPr>
              <w:fldChar w:fldCharType="end"/>
            </w:r>
          </w:p>
        </w:tc>
        <w:tc>
          <w:tcPr>
            <w:tcW w:w="2977" w:type="dxa"/>
            <w:vMerge/>
            <w:vAlign w:val="center"/>
          </w:tcPr>
          <w:p w14:paraId="7C17A3A8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  <w:vAlign w:val="center"/>
          </w:tcPr>
          <w:p w14:paraId="31EE56E6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  <w:tc>
          <w:tcPr>
            <w:tcW w:w="2977" w:type="dxa"/>
            <w:vMerge/>
          </w:tcPr>
          <w:p w14:paraId="1F887A91" w14:textId="77777777" w:rsidR="00424DC1" w:rsidRDefault="00424DC1" w:rsidP="00424DC1">
            <w:pPr>
              <w:ind w:left="74" w:right="74"/>
              <w:rPr>
                <w:rFonts w:ascii="Maven Johanniter" w:hAnsi="Maven Johanniter"/>
              </w:rPr>
            </w:pPr>
          </w:p>
        </w:tc>
      </w:tr>
      <w:bookmarkEnd w:id="0"/>
      <w:tr w:rsidR="00424DC1" w:rsidRPr="00744EC7" w14:paraId="4F79966B" w14:textId="77777777">
        <w:trPr>
          <w:cantSplit/>
          <w:trHeight w:hRule="exact" w:val="1683"/>
        </w:trPr>
        <w:tc>
          <w:tcPr>
            <w:tcW w:w="2977" w:type="dxa"/>
            <w:gridSpan w:val="4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76DE1246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8625E58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50CA2AF0" w14:textId="4CFB3757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092AF0B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0700682" w14:textId="3E84E9F4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24B68577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ECC126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F613EB9" w14:textId="3CEB903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0B0196B" w14:textId="4C883D8E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52D0CA5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5EA24BF" w14:textId="5BDFE65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1290A9DA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EC8ADE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2EEF43A6" w14:textId="183B308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2C02FB31" w14:textId="3766BB79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096B5002" w14:textId="23028A05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74E921F5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3AC25609" w14:textId="53CB6B55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69CD417E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3C4B1DD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BE84C8C" w14:textId="5D301C54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10F7E75C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256662E" w14:textId="389C293A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479A994D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6D394D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1736A60" w14:textId="12266C4E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3C48FF6" w14:textId="25FF6893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1F058CB8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E0249C9" w14:textId="4CF6D65F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28D56EBA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33DB7388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32F43CB2" w14:textId="66671DA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5EC947F0" w14:textId="37714D40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6AD9A2C5" w14:textId="4AF5D3FC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3A463E93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EDB3BFC" w14:textId="02D80D1A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5F1C1110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4EBF1FD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AAF389F" w14:textId="77C7695D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64A396A1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2C782D4" w14:textId="7EA7D5A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4AF2EE0F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6A858BF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2D68EE1" w14:textId="50C05AF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2C343943" w14:textId="2C69DDAF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6EE805C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0586225" w14:textId="77E13A1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79B9FB3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3BBB3E24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5633CE4F" w14:textId="5CA0A29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1C7E8D22" w14:textId="23BC216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3DF9226D" w14:textId="17F1022D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19AA779B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FF36A6F" w14:textId="29C762D4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6E525950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94BB3D6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83EDA88" w14:textId="21F0633D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74C43FE4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8393DF5" w14:textId="1CA976C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770ACF6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95DEDF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7D41021" w14:textId="77CBA723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D7B9709" w14:textId="3BF40BEB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7A3AFB28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37EF154" w14:textId="371ED18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37FCD9C4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CC0CD2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43C22E42" w14:textId="6C3B5979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0B757638" w14:textId="58A0DCE6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3444E676" w14:textId="3A8D10FE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524A0579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703451D3" w14:textId="03A3E494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  <w:tr w:rsidR="00424DC1" w:rsidRPr="00744EC7" w14:paraId="7737B5DE" w14:textId="77777777">
        <w:trPr>
          <w:cantSplit/>
          <w:trHeight w:hRule="exact" w:val="1683"/>
        </w:trPr>
        <w:tc>
          <w:tcPr>
            <w:tcW w:w="2977" w:type="dxa"/>
            <w:gridSpan w:val="4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6BE8EDDD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511604F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6A891A9" w14:textId="7EA442DD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6BC673E5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1FA1F95" w14:textId="04CC5659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539A9156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F4CA07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759085C" w14:textId="6626941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DA2881D" w14:textId="05B20E7A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438C9FE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9B3FC13" w14:textId="52818E39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58DA2364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3043502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04DF1BF7" w14:textId="437CD89D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7E408B4C" w14:textId="6A94D0A8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0D2CE823" w14:textId="19AE9375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0ED22E35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8CD7ACE" w14:textId="6A16FF41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2178ECAA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1673BD8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06F861E" w14:textId="4776CD34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78D7FEB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71BFF57" w14:textId="548149C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481F6E51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21CEAD3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1541597" w14:textId="5247EC2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1CD0A9C" w14:textId="6FA60850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16ECB8E4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A69668F" w14:textId="14F66B5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389067D9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601A6E3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127DBA21" w14:textId="56ED4E2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7C5A3969" w14:textId="7D442708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2C595E8B" w14:textId="46CEF81A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7B8CB576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797DEEA0" w14:textId="4367F341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1F2E7AD1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1025797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1E73D7C" w14:textId="0995E5FC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30A174A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52A6351" w14:textId="4B8D116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5630FE87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472657C4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D053549" w14:textId="47840CD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BDA0CB6" w14:textId="44E7909A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38B8BD73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501D624" w14:textId="456099F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5280F80C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1BCE12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2248BD7F" w14:textId="62BE350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5B9A6702" w14:textId="65EE5DD0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4D6EA891" w14:textId="246A711C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2945B1A5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5D25DE26" w14:textId="46B9DA8C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53D25077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61689AE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59ACC36F" w14:textId="7A229015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5724641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665C896" w14:textId="03ED733A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49CCF6C9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CD641C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A21D0B4" w14:textId="726EDB0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E506241" w14:textId="3A502182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2CDD88F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2A6A4B1" w14:textId="77A2A53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2E0910FD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1F91B3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49DC110B" w14:textId="66B182B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1A86BE5F" w14:textId="41E1ECDF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3E420127" w14:textId="305F5DCD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05330951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9852F8B" w14:textId="4723FE1A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  <w:tr w:rsidR="00424DC1" w:rsidRPr="00744EC7" w14:paraId="2A976D24" w14:textId="77777777">
        <w:trPr>
          <w:cantSplit/>
          <w:trHeight w:hRule="exact" w:val="1683"/>
        </w:trPr>
        <w:tc>
          <w:tcPr>
            <w:tcW w:w="2977" w:type="dxa"/>
            <w:gridSpan w:val="4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038D6D4A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C965FC2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FE4473A" w14:textId="1BA3CFBE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131AB06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3A674F7" w14:textId="04BC167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03E213B5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9C4EC3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1EEAC0D" w14:textId="5FB00A4D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C4B2486" w14:textId="5923B5EC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4838D03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2A5F789" w14:textId="5404FAA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3415ED2E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2D9B7F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46987192" w14:textId="6FB33AAD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6149D297" w14:textId="6C7C24C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6820E1EA" w14:textId="693688FE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5087BFE6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53E187B7" w14:textId="0C29D96F" w:rsidR="00424DC1" w:rsidRPr="00744EC7" w:rsidRDefault="00424DC1" w:rsidP="00424DC1">
            <w:pPr>
              <w:ind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6FFEBDA1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28902C5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2D3BF3A5" w14:textId="3DC06E0C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50F8C280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ABDCEA3" w14:textId="4FFA9B6A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7EAD1482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3779C13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24A8B54" w14:textId="1005A737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0D005C2" w14:textId="59E04EF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08B880B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4F6175F" w14:textId="6C223F7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7FEB80C8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C5ED9D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292F3404" w14:textId="655498B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12EB4C22" w14:textId="74C0883A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67D45D2F" w14:textId="2B21EC8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5907D40D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1AAE04CE" w14:textId="6BE00B77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369EA7A2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DD865F2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71CBE860" w14:textId="0F6D66A7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24FA338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F91B5F5" w14:textId="42F609E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13FE7C7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6861B8F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D98A342" w14:textId="03117109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53BBD831" w14:textId="38EFF77E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52E5E55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8030FBE" w14:textId="067C7D9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787F9E39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9A1B07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589D404E" w14:textId="13ADD11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23B8E587" w14:textId="202FEA4B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074A22D2" w14:textId="23D60433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42267D4C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507993F5" w14:textId="30BB402E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2F1A4F05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AFC8A1F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54B9184" w14:textId="2D982CAE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4E754E2C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F563308" w14:textId="18F47F6E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48F086EF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4A1EEA88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544D58A" w14:textId="1A86D1B7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CC0C3A8" w14:textId="402CB29B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664BBB3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F184FD4" w14:textId="40BAB377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02BB4B7D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4779D00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025A5820" w14:textId="29ADE5B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5EF362A5" w14:textId="515266BD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3A1C356D" w14:textId="05531294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673A6D23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788A166C" w14:textId="76B4ED28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  <w:tr w:rsidR="00424DC1" w:rsidRPr="00744EC7" w14:paraId="1EC2ED1F" w14:textId="77777777">
        <w:trPr>
          <w:cantSplit/>
          <w:trHeight w:hRule="exact" w:val="1683"/>
        </w:trPr>
        <w:tc>
          <w:tcPr>
            <w:tcW w:w="2977" w:type="dxa"/>
            <w:gridSpan w:val="4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0CA225E7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72F51A0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5D5B24DD" w14:textId="49A4DA46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1BBC3DF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394CCCF" w14:textId="4285130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3E81FC63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42026C81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FA27BC2" w14:textId="2B04A1B7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7729672" w14:textId="1DC8C9A8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7D2C03E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2096993" w14:textId="2BB0595E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6E242F00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370BC2C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1C9F1E06" w14:textId="36628093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1F4F82F4" w14:textId="2A271FE3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485F9C03" w14:textId="76D8743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16F102F9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764CA58F" w14:textId="1E3D950D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2C280673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93D2317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978036C" w14:textId="5A4E1EDE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77BA8E9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68C36CE" w14:textId="62FFAC5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1C1F4C30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5F6C525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AFE6B03" w14:textId="0976682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D5C38AB" w14:textId="43327190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59D2D29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6F61228" w14:textId="5AD464E7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792349CA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6A3B4F9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07E6407B" w14:textId="26EDD4D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27445CB1" w14:textId="2683C9DA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04A4BA03" w14:textId="2CC20E49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3E80B20C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0FB1D648" w14:textId="51820C75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23A422FA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069873D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B75DCCA" w14:textId="47EA8EDF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676FB725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ADEA0C4" w14:textId="506F498E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79CA7822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AD69A1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3D1FDF4" w14:textId="7C2333C4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A08489D" w14:textId="598AAB20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7E7CF6A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5E2ED4D" w14:textId="4F7464AA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1DB6879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AC9321C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1B108C51" w14:textId="74FF6CC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64E3B2E6" w14:textId="4494BF2C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0E531998" w14:textId="4AB8CD01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25098F3F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CBC0792" w14:textId="5B49D23B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0D7110AE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3944E4A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B8C38F0" w14:textId="17822005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7653AED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5998D3F" w14:textId="2529EA2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2ECC7FE8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086877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367337E" w14:textId="5181998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292F240B" w14:textId="28DB5550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0D7F9D54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407FFC1" w14:textId="0FF34A3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11EB5DF1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69369B4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73C34A86" w14:textId="3EB943E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260EDA90" w14:textId="4E198A6F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22E37EBC" w14:textId="56EDDAE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0C81C386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2ABF85CC" w14:textId="1DB84D0D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  <w:tr w:rsidR="00424DC1" w:rsidRPr="00744EC7" w14:paraId="4389DC01" w14:textId="77777777">
        <w:trPr>
          <w:cantSplit/>
          <w:trHeight w:hRule="exact" w:val="1683"/>
        </w:trPr>
        <w:tc>
          <w:tcPr>
            <w:tcW w:w="2977" w:type="dxa"/>
            <w:gridSpan w:val="4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730D4CE9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EEF19ED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5C288F7" w14:textId="1E336FE9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66565B5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04C7709" w14:textId="7B50A9E7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707F7FCA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7FDD66C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9FA4B35" w14:textId="58C4899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223F1BE" w14:textId="1273B4EB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349EC95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017C340" w14:textId="22C4C88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3AAA5C2C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62B5CBC1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4A9FFCA1" w14:textId="2FADBEC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76AB9263" w14:textId="6454621A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2F1BE15E" w14:textId="64BE280B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5BA1A14C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5E7D3F21" w14:textId="46C00E60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480916AF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356A192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5D8164E9" w14:textId="260025FE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0888112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FB821D3" w14:textId="4F197C5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75F664D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71528A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706FF13" w14:textId="277FA91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2746A0D" w14:textId="43B36B2F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6AD1BDC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1C53D6D" w14:textId="3A8FC10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26D23F43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878C77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0B6BB18D" w14:textId="5932C6DA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3D8731BC" w14:textId="5C78BF3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068BC607" w14:textId="52F254D4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3B38AE05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75088EF8" w14:textId="6A7F630B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02BE63C9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C89DFCD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705B89B2" w14:textId="7883DC65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71107FB5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D06BBB5" w14:textId="325835D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665BF69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6F6BAE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1003612" w14:textId="31FC49A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202718FF" w14:textId="4A788BA1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3537C14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26D7967" w14:textId="311C575E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0CD72875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7214FB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36FECA83" w14:textId="56897B33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67ABD7E2" w14:textId="4F9E1C28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4685E034" w14:textId="0B20D545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18F70256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3080C25C" w14:textId="65E0372B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0DAB7C90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3FD1633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F4964C4" w14:textId="75E1F520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0F33A83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6D64D20" w14:textId="02613C5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66596990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90E9C5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BC8CC80" w14:textId="2B5ABE7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715A1CC5" w14:textId="62C4089E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1EBC6C5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090894D" w14:textId="2D8CF16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33F024B1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620ABC10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3D956833" w14:textId="3723EABF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27CB4C83" w14:textId="15898CC4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3D430B37" w14:textId="1F5CA72A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50121DB6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7AED460B" w14:textId="7EC46444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  <w:tr w:rsidR="00424DC1" w:rsidRPr="00744EC7" w14:paraId="6F7F5B13" w14:textId="77777777">
        <w:trPr>
          <w:cantSplit/>
          <w:trHeight w:hRule="exact" w:val="1683"/>
        </w:trPr>
        <w:tc>
          <w:tcPr>
            <w:tcW w:w="2977" w:type="dxa"/>
            <w:gridSpan w:val="4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1B54D418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0DD8FB2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5EDE905B" w14:textId="10216140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0518FF90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05958D0" w14:textId="5337E46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1EB0F0F7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0DBF98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B10E3E5" w14:textId="482449A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203A4F4" w14:textId="438C673A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02FD9EA0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200CEE4" w14:textId="0B9C176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640DDDAA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B5E558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56BB07C3" w14:textId="4F64763A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6025A10D" w14:textId="7CEC997E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1EA05F12" w14:textId="2A46075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096BE5DF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0C72308F" w14:textId="4827FB5D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284AD178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D05159B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71AC02A" w14:textId="681415D1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422027F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952A3A3" w14:textId="5C757FC4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Pr="001F6043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525C8326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0080F3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6A9FC6E" w14:textId="7633307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2245EFAA" w14:textId="39663E9F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5B9C8511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03CB59C" w14:textId="25D4E35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340FC244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382F8D3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1EA9C7A7" w14:textId="24FF984A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38541F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725D0969" w14:textId="54D582CE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763F06BD" w14:textId="597DC08A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6AF27BC4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54698F94" w14:textId="6147F7D9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7324D2FF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290A2C7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1C163F8" w14:textId="47EA498F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5A9CA9C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6BF706C" w14:textId="0FF15C6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5948D83E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06805B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729F64F" w14:textId="1AFC474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2FDB0553" w14:textId="3CC2D782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2BFD475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1AFF8AD" w14:textId="4F5D29E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46E3CB5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03E2D7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2EA78471" w14:textId="4A906B9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6B90ABBB" w14:textId="064F9073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2819061E" w14:textId="60D8B764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630C7700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5A4668BF" w14:textId="0CFC5CE6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05F68E62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C64033B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3DCBAC9" w14:textId="03A0AA10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6ED08B6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EC10584" w14:textId="161E495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2DFD7079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EDA5EBC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181BAA6" w14:textId="69E2002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78E25B6D" w14:textId="7A18EC04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118FCEF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A7108C5" w14:textId="4E0DC854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1D6A496E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970C5A5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55039094" w14:textId="4B52B3B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04CE561C" w14:textId="0DE705C5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7ACA2990" w14:textId="510E4093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38A97EC3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709868D5" w14:textId="54A6D132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  <w:tr w:rsidR="00424DC1" w:rsidRPr="00744EC7" w14:paraId="50AE154D" w14:textId="77777777">
        <w:trPr>
          <w:cantSplit/>
          <w:trHeight w:hRule="exact" w:val="1683"/>
        </w:trPr>
        <w:tc>
          <w:tcPr>
            <w:tcW w:w="2977" w:type="dxa"/>
            <w:gridSpan w:val="4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385BD37F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65B3DBB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55C1344" w14:textId="673B6538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33B4EA0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5CD8707" w14:textId="2432FA4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28C1F3D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6C490E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E821336" w14:textId="158FE80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F27D935" w14:textId="561D1331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1B5B82E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DF704A5" w14:textId="2170ABA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1879FFEA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5757A90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20B9E263" w14:textId="4D5B08D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162EBD38" w14:textId="5D65F2DD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1A1DCB3D" w14:textId="11D0F355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040A97FD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562B912C" w14:textId="700B5886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14C4036B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6EB9BE3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7C8286F" w14:textId="59D54207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26E4FE65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EC3D239" w14:textId="6FF14DE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7964B0F1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5E8E29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A003173" w14:textId="18546C79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475CA91" w14:textId="024E8620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05D1D65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2495A06" w14:textId="37A7D0B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030F879A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810E6A3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5E17C42F" w14:textId="62910A9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50CE18FA" w14:textId="1AD8BC19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0DA11E8B" w14:textId="19BFC3F4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791D674D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BD08A29" w14:textId="3A0A71A3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0C98AFE8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B6CEA2F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5C60E75D" w14:textId="0206379B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725E05F3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8A117F1" w14:textId="5F57352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37206F63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6836225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C172514" w14:textId="7BA98DE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EF63606" w14:textId="1CF64C45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07B634D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958D05F" w14:textId="661A4C13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5F3ECFC9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52F5E657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74165912" w14:textId="08A85A5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18640B7E" w14:textId="116D8DA1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51198F4E" w14:textId="5737B40F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5C9B7575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ED21486" w14:textId="1E864AA4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140BF46F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E927378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3649099" w14:textId="0FEFB088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0683C205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9ACF84E" w14:textId="3275AD34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6BBE81B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690F38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7B700A1" w14:textId="1D4A8A7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29FC68E" w14:textId="148AF2BC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2302254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1DC4A61" w14:textId="630AF417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0B1E4322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D30832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245DCC6C" w14:textId="4B9C28D8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3D780FB8" w14:textId="72CAB65D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41FFE06F" w14:textId="5D80F68C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1051CCF5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07A175D" w14:textId="4F666746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  <w:tr w:rsidR="00424DC1" w:rsidRPr="00744EC7" w14:paraId="1D387F15" w14:textId="77777777">
        <w:trPr>
          <w:cantSplit/>
          <w:trHeight w:hRule="exact" w:val="1683"/>
        </w:trPr>
        <w:tc>
          <w:tcPr>
            <w:tcW w:w="2977" w:type="dxa"/>
            <w:gridSpan w:val="4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2B732B15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925740C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CE1BF42" w14:textId="524D2F72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3D2A139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C4891E0" w14:textId="0FCC998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071148FF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2038238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23F31A0" w14:textId="55CECFF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D5F7476" w14:textId="5616D6B1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7659400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BA796C2" w14:textId="2786F05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374F400F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3AA0333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58FA8923" w14:textId="1EF8AA2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1E6BE4E6" w14:textId="62BE2B16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2C391596" w14:textId="387565D4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24FDE0A7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D1087E7" w14:textId="2C52F382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29169A40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EDAC3CA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1995F64D" w14:textId="2092D4D6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1C14199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3285E84" w14:textId="1E4DB06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1EBEE2EB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42C8A401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A2706AE" w14:textId="03DE270F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563823F7" w14:textId="2F42E102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4BE8BC3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489C12" w14:textId="7D127D6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4A9832FC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B0E4E9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3A89A5E8" w14:textId="4896C123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4DAE8EE5" w14:textId="248978AE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3CACCA52" w14:textId="6966AE96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4BDA918B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4B36C291" w14:textId="1527B05F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3404F1D0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EEA19E7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5F06FFC" w14:textId="0F34F0E2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3A563963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CBD752E" w14:textId="232EF59D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4B453D87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D9834D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8E46089" w14:textId="1BF5103F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C582BE2" w14:textId="15016441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5613AA0C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3304811" w14:textId="7B7E68B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2E4988D9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3FE15BF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4B6F778F" w14:textId="743F9A07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0E4A83B1" w14:textId="51BB57D4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5BAACF80" w14:textId="6A02D069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42E7562A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01CF1FDE" w14:textId="3423612D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4B48EFD3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392740A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47A84E3" w14:textId="3D570B7E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44A3B703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825590E" w14:textId="7C6E7B2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5BD63B09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944AEB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7B0D9C3" w14:textId="7ABF046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69EE85B" w14:textId="70436A02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7FAE0812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AEFA382" w14:textId="1F5E433B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466083D3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6E4B04D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5278933F" w14:textId="23FCB2E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76B5C9B3" w14:textId="5D9780B2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3707D4DC" w14:textId="78E04239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427DC713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3CA18F25" w14:textId="7718C8B7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  <w:tr w:rsidR="00424DC1" w:rsidRPr="00744EC7" w14:paraId="3D61B078" w14:textId="77777777">
        <w:trPr>
          <w:cantSplit/>
          <w:trHeight w:hRule="exact" w:val="1683"/>
        </w:trPr>
        <w:tc>
          <w:tcPr>
            <w:tcW w:w="2977" w:type="dxa"/>
            <w:gridSpan w:val="4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58CF4372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F064769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EEE58BE" w14:textId="687F7755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4E5A55D8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25B3EC3" w14:textId="43E30AC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21838A38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2CAF989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A9C0E97" w14:textId="0DBE4853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FE8AFDD" w14:textId="75C908F4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575457B9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77E8504" w14:textId="3584DDA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7BC1DD51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545D72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59B6323E" w14:textId="2943B571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3DB24CCA" w14:textId="0DB00580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7C38BA2B" w14:textId="6B5BB328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274B0D31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2048CB0C" w14:textId="7744797D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6DA85221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46D0A1B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362968DA" w14:textId="34245D88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415BD261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D639B25" w14:textId="2FA3F6F3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2143CEA8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1397E7A5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AA2BAC9" w14:textId="340A86F0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FE4B245" w14:textId="1AF39BE8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590F049A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59E71F8" w14:textId="3A417DD2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6A870671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4197C9F6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303062D6" w14:textId="009CE4EF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4B4C6BE1" w14:textId="6F8EA66F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4DD38329" w14:textId="6BDE4D4B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465B8F5D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5A24BB71" w14:textId="66587E14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6C70AEE4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72BC0C6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48F6709" w14:textId="47ACE36F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73C61F4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9F24CE0" w14:textId="60D4AF35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1F7C0485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7741EA2F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2ABEDFF" w14:textId="52B2D67C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68D61073" w14:textId="319798CF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184623E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6C2082F" w14:textId="7657FA2D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4CC0B755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475EFE9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55DD1217" w14:textId="3717AD9F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1D0BD1C7" w14:textId="618F3F41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697B7577" w14:textId="61609840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40563C95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75D78ECE" w14:textId="7E2206B2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  <w:tc>
          <w:tcPr>
            <w:tcW w:w="2977" w:type="dxa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739"/>
              <w:gridCol w:w="709"/>
              <w:gridCol w:w="764"/>
              <w:gridCol w:w="765"/>
            </w:tblGrid>
            <w:tr w:rsidR="00424DC1" w:rsidRPr="00744EC7" w14:paraId="62354A03" w14:textId="77777777" w:rsidTr="007D2029">
              <w:trPr>
                <w:cantSplit/>
                <w:trHeight w:val="336"/>
              </w:trPr>
              <w:tc>
                <w:tcPr>
                  <w:tcW w:w="73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25AA8C0" w14:textId="77777777" w:rsidR="00424DC1" w:rsidRPr="00744EC7" w:rsidRDefault="00424DC1" w:rsidP="00424DC1">
                  <w:pPr>
                    <w:ind w:left="74" w:right="74"/>
                    <w:jc w:val="right"/>
                    <w:rPr>
                      <w:rFonts w:ascii="Maven Johanniter" w:hAnsi="Maven Johanniter"/>
                      <w:b/>
                    </w:rPr>
                  </w:pP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0B088DD1" w14:textId="7CD21DA2" w:rsidR="00424DC1" w:rsidRPr="00744EC7" w:rsidRDefault="0038541F" w:rsidP="00424DC1">
                  <w:pPr>
                    <w:ind w:left="74" w:right="74"/>
                    <w:rPr>
                      <w:rFonts w:ascii="Maven Johanniter" w:hAnsi="Maven Johanniter"/>
                      <w:b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NEXT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«Nächster Datensatz»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  <w:r w:rsidR="00424DC1">
                    <w:rPr>
                      <w:rFonts w:ascii="Maven Johanniter" w:hAnsi="Maven Johanniter"/>
                    </w:rPr>
                    <w:br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begin"/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instrText xml:space="preserve"> MERGEFIELD Vorname </w:instrText>
                  </w:r>
                  <w:r w:rsidR="00E647A5">
                    <w:rPr>
                      <w:rFonts w:ascii="Maven Johanniter" w:hAnsi="Maven Johanniter"/>
                      <w:sz w:val="20"/>
                      <w:szCs w:val="20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  <w:sz w:val="20"/>
                      <w:szCs w:val="20"/>
                    </w:rPr>
                    <w:t>«Vorname»</w:t>
                  </w:r>
                  <w:r w:rsidR="00424DC1" w:rsidRPr="002A10EE">
                    <w:rPr>
                      <w:rFonts w:ascii="Maven Johanniter" w:hAnsi="Maven Johanniter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424DC1" w14:paraId="1C117B0B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165530C" w14:textId="614DA1B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Taktik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«Taktik»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auto"/>
                </w:tcPr>
                <w:p w14:paraId="172FB3CD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0ACD2840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5AA17FB" w14:textId="435FD1C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Medizin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«Medizin»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 w:val="restart"/>
                  <w:shd w:val="clear" w:color="auto" w:fill="auto"/>
                </w:tcPr>
                <w:p w14:paraId="4966E0DC" w14:textId="5C6DFB2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begin"/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instrText xml:space="preserve"> MERGEFIELD Nachname </w:instrText>
                  </w:r>
                  <w:r w:rsidR="00E647A5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b/>
                      <w:noProof/>
                      <w:sz w:val="28"/>
                      <w:szCs w:val="28"/>
                    </w:rPr>
                    <w:t>«Nachname»</w:t>
                  </w:r>
                  <w:r w:rsidRPr="00744EC7">
                    <w:rPr>
                      <w:rFonts w:ascii="Maven Johanniter" w:hAnsi="Maven Johanniter"/>
                      <w:b/>
                      <w:sz w:val="28"/>
                      <w:szCs w:val="28"/>
                    </w:rPr>
                    <w:fldChar w:fldCharType="end"/>
                  </w:r>
                </w:p>
              </w:tc>
            </w:tr>
            <w:tr w:rsidR="00424DC1" w14:paraId="5FECC2CE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B8DC7EF" w14:textId="43488776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Addition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«Addition»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2238" w:type="dxa"/>
                  <w:gridSpan w:val="3"/>
                  <w:vMerge/>
                  <w:shd w:val="clear" w:color="auto" w:fill="FCA311"/>
                </w:tcPr>
                <w:p w14:paraId="093C0DDE" w14:textId="7777777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</w:p>
              </w:tc>
            </w:tr>
            <w:tr w:rsidR="00424DC1" w14:paraId="3F951D8D" w14:textId="77777777" w:rsidTr="007D2029">
              <w:trPr>
                <w:cantSplit/>
                <w:trHeight w:hRule="exact" w:val="336"/>
              </w:trPr>
              <w:tc>
                <w:tcPr>
                  <w:tcW w:w="739" w:type="dxa"/>
                  <w:tcBorders>
                    <w:top w:val="single" w:sz="4" w:space="0" w:color="auto"/>
                  </w:tcBorders>
                  <w:vAlign w:val="center"/>
                </w:tcPr>
                <w:p w14:paraId="18FA4BC7" w14:textId="4943145D" w:rsidR="00424DC1" w:rsidRPr="001F6043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 w:rsidRPr="001F6043">
                    <w:rPr>
                      <w:rFonts w:ascii="Maven Johanniter" w:hAnsi="Maven Johanniter"/>
                    </w:rPr>
                    <w:fldChar w:fldCharType="begin"/>
                  </w:r>
                  <w:r w:rsidRPr="001F6043">
                    <w:rPr>
                      <w:rFonts w:ascii="Maven Johanniter" w:hAnsi="Maven Johanniter"/>
                    </w:rPr>
                    <w:instrText xml:space="preserve"> MERGEFIELD FS_1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«FS_1»</w:t>
                  </w:r>
                  <w:r w:rsidRPr="001F6043"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09" w:type="dxa"/>
                  <w:vAlign w:val="center"/>
                </w:tcPr>
                <w:p w14:paraId="5539DD32" w14:textId="3166E554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FS_2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«FS_2»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4" w:type="dxa"/>
                  <w:vAlign w:val="center"/>
                </w:tcPr>
                <w:p w14:paraId="27E7A114" w14:textId="71CBEC67" w:rsidR="00424DC1" w:rsidRDefault="00424DC1" w:rsidP="00424DC1">
                  <w:pPr>
                    <w:ind w:left="74" w:right="74"/>
                    <w:rPr>
                      <w:rFonts w:ascii="Maven Johanniter" w:hAnsi="Maven Johanniter"/>
                    </w:rPr>
                  </w:pPr>
                  <w:r>
                    <w:rPr>
                      <w:rFonts w:ascii="Maven Johanniter" w:hAnsi="Maven Johanniter"/>
                    </w:rPr>
                    <w:fldChar w:fldCharType="begin"/>
                  </w:r>
                  <w:r>
                    <w:rPr>
                      <w:rFonts w:ascii="Maven Johanniter" w:hAnsi="Maven Johanniter"/>
                    </w:rPr>
                    <w:instrText xml:space="preserve"> MERGEFIELD FS_3 </w:instrText>
                  </w:r>
                  <w:r w:rsidR="00E647A5">
                    <w:rPr>
                      <w:rFonts w:ascii="Maven Johanniter" w:hAnsi="Maven Johanniter"/>
                    </w:rPr>
                    <w:fldChar w:fldCharType="separate"/>
                  </w:r>
                  <w:r w:rsidR="00E647A5">
                    <w:rPr>
                      <w:rFonts w:ascii="Maven Johanniter" w:hAnsi="Maven Johanniter"/>
                      <w:noProof/>
                    </w:rPr>
                    <w:t>«FS_3»</w:t>
                  </w:r>
                  <w:r>
                    <w:rPr>
                      <w:rFonts w:ascii="Maven Johanniter" w:hAnsi="Maven Johanniter"/>
                    </w:rPr>
                    <w:fldChar w:fldCharType="end"/>
                  </w:r>
                </w:p>
              </w:tc>
              <w:tc>
                <w:tcPr>
                  <w:tcW w:w="765" w:type="dxa"/>
                  <w:vAlign w:val="center"/>
                </w:tcPr>
                <w:p w14:paraId="7C1B54E7" w14:textId="77777777" w:rsidR="00424DC1" w:rsidRDefault="00424DC1" w:rsidP="00424DC1">
                  <w:pPr>
                    <w:ind w:left="74" w:right="74"/>
                    <w:jc w:val="center"/>
                    <w:rPr>
                      <w:rFonts w:ascii="Maven Johanniter" w:hAnsi="Maven Johanniter"/>
                    </w:rPr>
                  </w:pPr>
                </w:p>
              </w:tc>
            </w:tr>
          </w:tbl>
          <w:p w14:paraId="6291B9A8" w14:textId="61DBEB30" w:rsidR="00424DC1" w:rsidRPr="00744EC7" w:rsidRDefault="00424DC1" w:rsidP="00424DC1">
            <w:pPr>
              <w:ind w:left="74" w:right="74"/>
              <w:rPr>
                <w:rFonts w:ascii="Maven Johanniter" w:hAnsi="Maven Johanniter"/>
                <w:b/>
              </w:rPr>
            </w:pPr>
          </w:p>
        </w:tc>
      </w:tr>
    </w:tbl>
    <w:p w14:paraId="67BBBC97" w14:textId="77777777" w:rsidR="00A73C16" w:rsidRPr="00744EC7" w:rsidRDefault="00A73C16" w:rsidP="00A73C16">
      <w:pPr>
        <w:ind w:left="74" w:right="74"/>
        <w:rPr>
          <w:rFonts w:ascii="Maven Johanniter" w:hAnsi="Maven Johanniter"/>
          <w:vanish/>
        </w:rPr>
      </w:pPr>
    </w:p>
    <w:sectPr w:rsidR="00A73C16" w:rsidRPr="00744EC7" w:rsidSect="00A73C16">
      <w:type w:val="continuous"/>
      <w:pgSz w:w="11906" w:h="16838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ven Johanniter">
    <w:panose1 w:val="020B0504010101010104"/>
    <w:charset w:val="00"/>
    <w:family w:val="swiss"/>
    <w:pitch w:val="variable"/>
    <w:sig w:usb0="A00000FF" w:usb1="5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attachedTemplate r:id="rId1"/>
  <w:mailMerge>
    <w:mainDocumentType w:val="mailingLabels"/>
    <w:linkToQuery/>
    <w:dataType w:val="textFile"/>
    <w:connectString w:val=""/>
    <w:query w:val="SELECT * FROM C:\Users\si\OneDrive - Diamant Software GmbH\Desktop\EFB_Personal_used.csv"/>
    <w:dataSource r:id="rId2"/>
    <w:odso>
      <w:fieldMapData>
        <w:lid w:val="de-DE"/>
      </w:fieldMapData>
      <w:fieldMapData>
        <w:lid w:val="de-DE"/>
      </w:fieldMapData>
      <w:fieldMapData>
        <w:type w:val="dbColumn"/>
        <w:name w:val="Vorname"/>
        <w:mappedName w:val="Vorname"/>
        <w:column w:val="1"/>
        <w:lid w:val="de-DE"/>
      </w:fieldMapData>
      <w:fieldMapData>
        <w:lid w:val="de-DE"/>
      </w:fieldMapData>
      <w:fieldMapData>
        <w:type w:val="dbColumn"/>
        <w:name w:val="Nachname"/>
        <w:mappedName w:val="Nachname"/>
        <w:column w:val="0"/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  <w:fieldMapData>
        <w:lid w:val="de-DE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0C8"/>
    <w:rsid w:val="000B610D"/>
    <w:rsid w:val="00106CEB"/>
    <w:rsid w:val="001F6043"/>
    <w:rsid w:val="002450C8"/>
    <w:rsid w:val="002A10EE"/>
    <w:rsid w:val="002C535C"/>
    <w:rsid w:val="0038541F"/>
    <w:rsid w:val="00422019"/>
    <w:rsid w:val="00424DC1"/>
    <w:rsid w:val="005A5B8F"/>
    <w:rsid w:val="006623AD"/>
    <w:rsid w:val="00741C70"/>
    <w:rsid w:val="00744EC7"/>
    <w:rsid w:val="00A73C16"/>
    <w:rsid w:val="00B7152E"/>
    <w:rsid w:val="00BC3504"/>
    <w:rsid w:val="00DB3511"/>
    <w:rsid w:val="00E647A5"/>
    <w:rsid w:val="00EA7747"/>
    <w:rsid w:val="00EF0EF8"/>
    <w:rsid w:val="00FB3CF5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D6D7"/>
  <w15:docId w15:val="{97022480-B2A4-4878-9448-F18E12FD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424DC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73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i\OneDrive%20-%20Diamant%20Software%20GmbH\Desktop\EFB_Personal_used.csv" TargetMode="External"/><Relationship Id="rId1" Type="http://schemas.openxmlformats.org/officeDocument/2006/relationships/attachedTemplate" Target="file:///C:\Users\si\Downloads\1367681OI8FV6uHirh9j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832F2-E8ED-4C84-B18A-C1A3C41D10C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fcf947-b4bd-47a5-a7d5-20360521a5ac}" enabled="0" method="" siteId="{fefcf947-b4bd-47a5-a7d5-20360521a5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1367681OI8FV6uHirh9j.dotx</Template>
  <TotalTime>0</TotalTime>
  <Pages>2</Pages>
  <Words>1583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Schulte</dc:creator>
  <cp:keywords/>
  <dc:description/>
  <cp:lastModifiedBy>Simon Schulte</cp:lastModifiedBy>
  <cp:revision>9</cp:revision>
  <dcterms:created xsi:type="dcterms:W3CDTF">2023-12-28T12:17:00Z</dcterms:created>
  <dcterms:modified xsi:type="dcterms:W3CDTF">2024-01-07T14:37:00Z</dcterms:modified>
</cp:coreProperties>
</file>